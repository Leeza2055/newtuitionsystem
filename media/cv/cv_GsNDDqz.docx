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83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15"/>
        <w:gridCol w:w="723"/>
        <w:gridCol w:w="6497"/>
      </w:tblGrid>
      <w:tr w:rsidR="001B2ABD" w14:paraId="7818BCDC" w14:textId="77777777" w:rsidTr="00B01D22">
        <w:trPr>
          <w:trHeight w:val="4469"/>
        </w:trPr>
        <w:tc>
          <w:tcPr>
            <w:tcW w:w="3615" w:type="dxa"/>
            <w:vAlign w:val="bottom"/>
          </w:tcPr>
          <w:p w14:paraId="0B821375" w14:textId="330BD0D8" w:rsidR="001B2ABD" w:rsidRDefault="00B01D22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150DE69" wp14:editId="683E2484">
                  <wp:extent cx="2139950" cy="25412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95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3" w:type="dxa"/>
          </w:tcPr>
          <w:p w14:paraId="18312CB9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97" w:type="dxa"/>
            <w:vAlign w:val="bottom"/>
          </w:tcPr>
          <w:p w14:paraId="318D780B" w14:textId="3A0EA856" w:rsidR="001B2ABD" w:rsidRDefault="003E0D50" w:rsidP="001B2ABD">
            <w:pPr>
              <w:pStyle w:val="Title"/>
            </w:pPr>
            <w:r>
              <w:t>gaius shrestha</w:t>
            </w:r>
          </w:p>
          <w:p w14:paraId="1B4318BD" w14:textId="42C7E998" w:rsidR="001B2ABD" w:rsidRDefault="003E0D50" w:rsidP="001B2ABD">
            <w:pPr>
              <w:pStyle w:val="Subtitle"/>
            </w:pPr>
            <w:r>
              <w:rPr>
                <w:spacing w:val="0"/>
                <w:w w:val="100"/>
              </w:rPr>
              <w:t>Student</w:t>
            </w:r>
          </w:p>
        </w:tc>
      </w:tr>
      <w:tr w:rsidR="001B2ABD" w14:paraId="53FE97EC" w14:textId="77777777" w:rsidTr="00B01D22">
        <w:trPr>
          <w:trHeight w:val="6735"/>
        </w:trPr>
        <w:tc>
          <w:tcPr>
            <w:tcW w:w="3615" w:type="dxa"/>
          </w:tcPr>
          <w:p w14:paraId="0B318E34" w14:textId="77777777" w:rsidR="00036450" w:rsidRDefault="00036450" w:rsidP="00036450"/>
          <w:sdt>
            <w:sdtPr>
              <w:id w:val="-1954003311"/>
              <w:placeholder>
                <w:docPart w:val="1587C5E0A113469E9C292B234C26B4DD"/>
              </w:placeholder>
              <w:temporary/>
              <w:showingPlcHdr/>
              <w15:appearance w15:val="hidden"/>
            </w:sdtPr>
            <w:sdtEndPr/>
            <w:sdtContent>
              <w:p w14:paraId="07291E69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p w14:paraId="44C3DD91" w14:textId="077F38E5" w:rsidR="004D3011" w:rsidRDefault="007F6023" w:rsidP="004D3011">
            <w:r>
              <w:t>9843915433</w:t>
            </w:r>
          </w:p>
          <w:p w14:paraId="1312DFB6" w14:textId="2841AAD8" w:rsidR="004D3011" w:rsidRDefault="007F6023" w:rsidP="004D3011">
            <w:r>
              <w:t>Xthagaius@gmail.com</w:t>
            </w:r>
          </w:p>
          <w:sdt>
            <w:sdtPr>
              <w:id w:val="-1444214663"/>
              <w:placeholder>
                <w:docPart w:val="BFE6312B0FD74095BC3299B2E17E7A26"/>
              </w:placeholder>
              <w:temporary/>
              <w:showingPlcHdr/>
              <w15:appearance w15:val="hidden"/>
            </w:sdtPr>
            <w:sdtEndPr/>
            <w:sdtContent>
              <w:p w14:paraId="2FEDF215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1A2C3E84" w14:textId="1F1DEF38" w:rsidR="004D3011" w:rsidRDefault="007F6023" w:rsidP="004D3011">
            <w:r>
              <w:t>Arts and crafts</w:t>
            </w:r>
          </w:p>
          <w:p w14:paraId="5A6EF768" w14:textId="29FD7ACB" w:rsidR="007F6023" w:rsidRDefault="007F6023" w:rsidP="004D3011">
            <w:r>
              <w:t xml:space="preserve">Reading </w:t>
            </w:r>
            <w:r w:rsidR="00B01D22">
              <w:t>manga</w:t>
            </w:r>
          </w:p>
          <w:p w14:paraId="4E42C544" w14:textId="4EF4A35E" w:rsidR="007F6023" w:rsidRPr="004D3011" w:rsidRDefault="007F6023" w:rsidP="004D3011"/>
        </w:tc>
        <w:tc>
          <w:tcPr>
            <w:tcW w:w="723" w:type="dxa"/>
          </w:tcPr>
          <w:p w14:paraId="7296A35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97" w:type="dxa"/>
          </w:tcPr>
          <w:sdt>
            <w:sdtPr>
              <w:id w:val="1049110328"/>
              <w:placeholder>
                <w:docPart w:val="B662C0CEFB854DEDA5BBA4830C63C19D"/>
              </w:placeholder>
              <w:temporary/>
              <w:showingPlcHdr/>
              <w15:appearance w15:val="hidden"/>
            </w:sdtPr>
            <w:sdtEndPr/>
            <w:sdtContent>
              <w:p w14:paraId="1804E7B9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0F3A50CB" w14:textId="3969E4C2" w:rsidR="00036450" w:rsidRPr="00036450" w:rsidRDefault="003E0D50" w:rsidP="00B359E4">
            <w:pPr>
              <w:pStyle w:val="Heading4"/>
            </w:pPr>
            <w:r>
              <w:t xml:space="preserve">Lalitpur Secondary Boarding School </w:t>
            </w:r>
          </w:p>
          <w:p w14:paraId="12A28A57" w14:textId="15A1777B" w:rsidR="004D3011" w:rsidRDefault="003E0D50" w:rsidP="003E0D50">
            <w:pPr>
              <w:pStyle w:val="Date"/>
            </w:pPr>
            <w:r>
              <w:t>Passed in 2071 with 78.38%</w:t>
            </w:r>
          </w:p>
          <w:p w14:paraId="00A1D75E" w14:textId="77777777" w:rsidR="00036450" w:rsidRDefault="00036450" w:rsidP="00036450"/>
          <w:p w14:paraId="5BCFE79F" w14:textId="487B9357" w:rsidR="00036450" w:rsidRPr="00B359E4" w:rsidRDefault="003E0D50" w:rsidP="00B359E4">
            <w:pPr>
              <w:pStyle w:val="Heading4"/>
            </w:pPr>
            <w:r>
              <w:t xml:space="preserve">Moonlight higher Secondary School </w:t>
            </w:r>
          </w:p>
          <w:p w14:paraId="5639C597" w14:textId="26F0498A" w:rsidR="00036450" w:rsidRDefault="003E0D50" w:rsidP="003E0D50">
            <w:pPr>
              <w:pStyle w:val="Date"/>
            </w:pPr>
            <w:r>
              <w:t>Passed in 2073 with 63.80%</w:t>
            </w:r>
          </w:p>
          <w:p w14:paraId="6B420CAB" w14:textId="736D5590" w:rsidR="00F07F83" w:rsidRDefault="00F07F83" w:rsidP="00F07F83"/>
          <w:p w14:paraId="61342308" w14:textId="1699DC15" w:rsidR="00F07F83" w:rsidRDefault="00F07F83" w:rsidP="00F07F83">
            <w:pPr>
              <w:rPr>
                <w:b/>
                <w:bCs/>
              </w:rPr>
            </w:pPr>
            <w:r>
              <w:rPr>
                <w:b/>
                <w:bCs/>
              </w:rPr>
              <w:t>Patan Multiple Campus</w:t>
            </w:r>
          </w:p>
          <w:p w14:paraId="279CDCEF" w14:textId="74DAC9BE" w:rsidR="00F07F83" w:rsidRPr="00F07F83" w:rsidRDefault="00F07F83" w:rsidP="00F07F83">
            <w:r>
              <w:t xml:space="preserve">Currently studying </w:t>
            </w:r>
            <w:r>
              <w:rPr>
                <w:b/>
                <w:bCs/>
              </w:rPr>
              <w:t>BSC. CSIT</w:t>
            </w:r>
            <w:r>
              <w:t>(6</w:t>
            </w:r>
            <w:r w:rsidRPr="00F07F83">
              <w:rPr>
                <w:vertAlign w:val="superscript"/>
              </w:rPr>
              <w:t>th</w:t>
            </w:r>
            <w:r>
              <w:t xml:space="preserve"> semester)</w:t>
            </w:r>
          </w:p>
          <w:p w14:paraId="4FF58BE9" w14:textId="1A055518" w:rsidR="00F07F83" w:rsidRDefault="00F07F83" w:rsidP="00F07F83"/>
          <w:p w14:paraId="599E3F53" w14:textId="77777777" w:rsidR="00F07F83" w:rsidRPr="00F07F83" w:rsidRDefault="00F07F83" w:rsidP="00F07F83">
            <w:pPr>
              <w:rPr>
                <w:b/>
                <w:bCs/>
              </w:rPr>
            </w:pPr>
          </w:p>
          <w:sdt>
            <w:sdtPr>
              <w:id w:val="1001553383"/>
              <w:placeholder>
                <w:docPart w:val="CDAC8BE735804D4F84C7EEDAA40C1B34"/>
              </w:placeholder>
              <w:temporary/>
              <w:showingPlcHdr/>
              <w15:appearance w15:val="hidden"/>
            </w:sdtPr>
            <w:sdtEndPr/>
            <w:sdtContent>
              <w:p w14:paraId="015E070E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05612503" w14:textId="5453AE49" w:rsidR="00036450" w:rsidRDefault="003E0D50" w:rsidP="003E0D50">
            <w:pPr>
              <w:pStyle w:val="Heading4"/>
            </w:pPr>
            <w:r>
              <w:t>Cloudfactory</w:t>
            </w:r>
          </w:p>
          <w:p w14:paraId="19151D5A" w14:textId="07EC7881" w:rsidR="003E0D50" w:rsidRDefault="00F07F83" w:rsidP="003E0D50">
            <w:r>
              <w:t>-</w:t>
            </w:r>
            <w:r w:rsidR="003E0D50">
              <w:t>Worked for almost 3 years</w:t>
            </w:r>
            <w:r>
              <w:t xml:space="preserve"> in Data entry.</w:t>
            </w:r>
          </w:p>
          <w:p w14:paraId="010BE881" w14:textId="1BF034E5" w:rsidR="00F07F83" w:rsidRDefault="00F07F83" w:rsidP="003E0D50">
            <w:r>
              <w:t>-Was top 7 for most efficient worker .</w:t>
            </w:r>
          </w:p>
          <w:p w14:paraId="30BAA41F" w14:textId="6929E96A" w:rsidR="004D3011" w:rsidRPr="00F07F83" w:rsidRDefault="00F07F83" w:rsidP="00036450">
            <w:pPr>
              <w:rPr>
                <w:bCs/>
              </w:rPr>
            </w:pPr>
            <w:r>
              <w:t>-Came 4</w:t>
            </w:r>
            <w:r w:rsidRPr="00F07F83">
              <w:rPr>
                <w:vertAlign w:val="superscript"/>
              </w:rPr>
              <w:t>th</w:t>
            </w:r>
            <w:r>
              <w:t xml:space="preserve"> in leaderboard for most accurate &amp;</w:t>
            </w:r>
            <w:r>
              <w:rPr>
                <w:b/>
              </w:rPr>
              <w:t xml:space="preserve"> </w:t>
            </w:r>
            <w:r>
              <w:rPr>
                <w:bCs/>
              </w:rPr>
              <w:t>efficient worker.</w:t>
            </w:r>
          </w:p>
          <w:p w14:paraId="0B59FD36" w14:textId="77777777" w:rsidR="004D3011" w:rsidRDefault="004D3011" w:rsidP="00036450"/>
          <w:sdt>
            <w:sdtPr>
              <w:id w:val="1669594239"/>
              <w:placeholder>
                <w:docPart w:val="025B6EAE19E447B190D7143D0A04A6CC"/>
              </w:placeholder>
              <w:temporary/>
              <w:showingPlcHdr/>
              <w15:appearance w15:val="hidden"/>
            </w:sdtPr>
            <w:sdtEndPr/>
            <w:sdtContent>
              <w:p w14:paraId="1653B811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5F37DE28" w14:textId="6E991B39" w:rsidR="00036450" w:rsidRDefault="00F07F83" w:rsidP="004D3011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>-Basic knowledge on C programming</w:t>
            </w:r>
          </w:p>
          <w:p w14:paraId="678E2EBB" w14:textId="5A56F07A" w:rsidR="00F07F83" w:rsidRDefault="00F07F83" w:rsidP="00F07F83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 xml:space="preserve">- </w:t>
            </w:r>
            <w:r>
              <w:rPr>
                <w:noProof/>
                <w:color w:val="000000" w:themeColor="text1"/>
              </w:rPr>
              <w:t>Basic knowledge on C</w:t>
            </w:r>
            <w:r>
              <w:rPr>
                <w:noProof/>
                <w:color w:val="000000" w:themeColor="text1"/>
              </w:rPr>
              <w:t>++</w:t>
            </w:r>
            <w:r>
              <w:rPr>
                <w:noProof/>
                <w:color w:val="000000" w:themeColor="text1"/>
              </w:rPr>
              <w:t xml:space="preserve"> programming</w:t>
            </w:r>
          </w:p>
          <w:p w14:paraId="06CD7ED5" w14:textId="4C601CCA" w:rsidR="00F07F83" w:rsidRDefault="00F07F83" w:rsidP="00F07F83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 xml:space="preserve">- Basic knowledge on </w:t>
            </w:r>
            <w:r w:rsidR="005D1C90">
              <w:rPr>
                <w:noProof/>
                <w:color w:val="000000" w:themeColor="text1"/>
              </w:rPr>
              <w:t>html</w:t>
            </w:r>
            <w:r>
              <w:rPr>
                <w:noProof/>
                <w:color w:val="000000" w:themeColor="text1"/>
              </w:rPr>
              <w:t xml:space="preserve"> </w:t>
            </w:r>
          </w:p>
          <w:p w14:paraId="14876468" w14:textId="44E25EAB" w:rsidR="00F07F83" w:rsidRDefault="00F07F83" w:rsidP="00F07F83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t xml:space="preserve">- </w:t>
            </w:r>
            <w:r w:rsidR="005D1C90">
              <w:rPr>
                <w:noProof/>
                <w:color w:val="000000" w:themeColor="text1"/>
              </w:rPr>
              <w:t>learning java (30%)</w:t>
            </w:r>
          </w:p>
          <w:p w14:paraId="5E154D2F" w14:textId="1D093F48" w:rsidR="00F07F83" w:rsidRDefault="00F07F83" w:rsidP="00F07F83">
            <w:pPr>
              <w:rPr>
                <w:noProof/>
                <w:color w:val="000000" w:themeColor="text1"/>
              </w:rPr>
            </w:pPr>
          </w:p>
          <w:p w14:paraId="24C9278A" w14:textId="723EFB48" w:rsidR="00F07F83" w:rsidRPr="004D3011" w:rsidRDefault="00F07F83" w:rsidP="004D3011">
            <w:pPr>
              <w:rPr>
                <w:color w:val="FFFFFF" w:themeColor="background1"/>
              </w:rPr>
            </w:pPr>
          </w:p>
        </w:tc>
      </w:tr>
    </w:tbl>
    <w:p w14:paraId="69171AD0" w14:textId="77777777" w:rsidR="0043117B" w:rsidRDefault="00AD028C" w:rsidP="000C45FF">
      <w:pPr>
        <w:tabs>
          <w:tab w:val="left" w:pos="990"/>
        </w:tabs>
      </w:pPr>
    </w:p>
    <w:sectPr w:rsidR="0043117B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3A771" w14:textId="77777777" w:rsidR="00AD028C" w:rsidRDefault="00AD028C" w:rsidP="000C45FF">
      <w:r>
        <w:separator/>
      </w:r>
    </w:p>
  </w:endnote>
  <w:endnote w:type="continuationSeparator" w:id="0">
    <w:p w14:paraId="02F0BC51" w14:textId="77777777" w:rsidR="00AD028C" w:rsidRDefault="00AD028C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B9552A" w14:textId="77777777" w:rsidR="00AD028C" w:rsidRDefault="00AD028C" w:rsidP="000C45FF">
      <w:r>
        <w:separator/>
      </w:r>
    </w:p>
  </w:footnote>
  <w:footnote w:type="continuationSeparator" w:id="0">
    <w:p w14:paraId="0A465012" w14:textId="77777777" w:rsidR="00AD028C" w:rsidRDefault="00AD028C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3C10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4293179" wp14:editId="3B5BA0DC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D50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3C23"/>
    <w:rsid w:val="0030481B"/>
    <w:rsid w:val="003156FC"/>
    <w:rsid w:val="003254B5"/>
    <w:rsid w:val="0037121F"/>
    <w:rsid w:val="003A6B7D"/>
    <w:rsid w:val="003B06CA"/>
    <w:rsid w:val="003E0D50"/>
    <w:rsid w:val="004071FC"/>
    <w:rsid w:val="00445947"/>
    <w:rsid w:val="004813B3"/>
    <w:rsid w:val="00496591"/>
    <w:rsid w:val="004C63E4"/>
    <w:rsid w:val="004D3011"/>
    <w:rsid w:val="005262AC"/>
    <w:rsid w:val="005D1C90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7F6023"/>
    <w:rsid w:val="00802CA0"/>
    <w:rsid w:val="009260CD"/>
    <w:rsid w:val="00952C25"/>
    <w:rsid w:val="00A2118D"/>
    <w:rsid w:val="00AD028C"/>
    <w:rsid w:val="00AD76E2"/>
    <w:rsid w:val="00B01D2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07F83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BD595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en-US%7b038DD9B8-E196-4EE7-94CF-27D8E0FC676C%7d\%7b45909ADA-7EBA-4B2D-BCA9-D2CE3658A888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587C5E0A113469E9C292B234C26B4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03D2F6-0F87-426C-A9CD-9DAF4D786E96}"/>
      </w:docPartPr>
      <w:docPartBody>
        <w:p w:rsidR="00000000" w:rsidRDefault="0074734E">
          <w:pPr>
            <w:pStyle w:val="1587C5E0A113469E9C292B234C26B4DD"/>
          </w:pPr>
          <w:r w:rsidRPr="00CB0055">
            <w:t>Contact</w:t>
          </w:r>
        </w:p>
      </w:docPartBody>
    </w:docPart>
    <w:docPart>
      <w:docPartPr>
        <w:name w:val="BFE6312B0FD74095BC3299B2E17E7A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2370B6-6F49-4AC5-A643-98F7C1B712B5}"/>
      </w:docPartPr>
      <w:docPartBody>
        <w:p w:rsidR="00000000" w:rsidRDefault="0074734E">
          <w:pPr>
            <w:pStyle w:val="BFE6312B0FD74095BC3299B2E17E7A26"/>
          </w:pPr>
          <w:r w:rsidRPr="00CB0055">
            <w:t>Hobbies</w:t>
          </w:r>
        </w:p>
      </w:docPartBody>
    </w:docPart>
    <w:docPart>
      <w:docPartPr>
        <w:name w:val="B662C0CEFB854DEDA5BBA4830C63C1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3BF62-1C39-42FD-AD2B-5EFCF05C4DD8}"/>
      </w:docPartPr>
      <w:docPartBody>
        <w:p w:rsidR="00000000" w:rsidRDefault="0074734E">
          <w:pPr>
            <w:pStyle w:val="B662C0CEFB854DEDA5BBA4830C63C19D"/>
          </w:pPr>
          <w:r w:rsidRPr="00036450">
            <w:t>EDUCATION</w:t>
          </w:r>
        </w:p>
      </w:docPartBody>
    </w:docPart>
    <w:docPart>
      <w:docPartPr>
        <w:name w:val="CDAC8BE735804D4F84C7EEDAA40C1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01BAA6-1B89-4CE5-8279-870797E9BCBA}"/>
      </w:docPartPr>
      <w:docPartBody>
        <w:p w:rsidR="00000000" w:rsidRDefault="0074734E">
          <w:pPr>
            <w:pStyle w:val="CDAC8BE735804D4F84C7EEDAA40C1B34"/>
          </w:pPr>
          <w:r w:rsidRPr="00036450">
            <w:t>WORK EXPERIENCE</w:t>
          </w:r>
        </w:p>
      </w:docPartBody>
    </w:docPart>
    <w:docPart>
      <w:docPartPr>
        <w:name w:val="025B6EAE19E447B190D7143D0A04A6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63FDDF-4779-4B1D-AD32-A68A77B328A1}"/>
      </w:docPartPr>
      <w:docPartBody>
        <w:p w:rsidR="00000000" w:rsidRDefault="0074734E">
          <w:pPr>
            <w:pStyle w:val="025B6EAE19E447B190D7143D0A04A6CC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34E"/>
    <w:rsid w:val="0074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8B49B7C9F44FFCB98A16F40EA815EB">
    <w:name w:val="F08B49B7C9F44FFCB98A16F40EA815EB"/>
  </w:style>
  <w:style w:type="paragraph" w:customStyle="1" w:styleId="6CB41A70D56F4FA1BC1668764D991F44">
    <w:name w:val="6CB41A70D56F4FA1BC1668764D991F44"/>
  </w:style>
  <w:style w:type="paragraph" w:customStyle="1" w:styleId="34A5E218B23C4166BE7E9F166B73DD47">
    <w:name w:val="34A5E218B23C4166BE7E9F166B73DD47"/>
  </w:style>
  <w:style w:type="paragraph" w:customStyle="1" w:styleId="79DFC042CA984925B137ECDB79764BE6">
    <w:name w:val="79DFC042CA984925B137ECDB79764BE6"/>
  </w:style>
  <w:style w:type="paragraph" w:customStyle="1" w:styleId="1587C5E0A113469E9C292B234C26B4DD">
    <w:name w:val="1587C5E0A113469E9C292B234C26B4DD"/>
  </w:style>
  <w:style w:type="paragraph" w:customStyle="1" w:styleId="A93810D088814FE898A3968C88134FB6">
    <w:name w:val="A93810D088814FE898A3968C88134FB6"/>
  </w:style>
  <w:style w:type="paragraph" w:customStyle="1" w:styleId="2632E728B5A345E59F24860C78F5E7FD">
    <w:name w:val="2632E728B5A345E59F24860C78F5E7FD"/>
  </w:style>
  <w:style w:type="paragraph" w:customStyle="1" w:styleId="4762EC9489B94AE0806059C139E3EA4A">
    <w:name w:val="4762EC9489B94AE0806059C139E3EA4A"/>
  </w:style>
  <w:style w:type="paragraph" w:customStyle="1" w:styleId="BE06ACDBD67C4673A6BEA59593B7370F">
    <w:name w:val="BE06ACDBD67C4673A6BEA59593B7370F"/>
  </w:style>
  <w:style w:type="paragraph" w:customStyle="1" w:styleId="1B3DA0ABC16B4E9480B3F2D466840151">
    <w:name w:val="1B3DA0ABC16B4E9480B3F2D466840151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63BC57DA30DB4211818DFA50E39A38C7">
    <w:name w:val="63BC57DA30DB4211818DFA50E39A38C7"/>
  </w:style>
  <w:style w:type="paragraph" w:customStyle="1" w:styleId="BFE6312B0FD74095BC3299B2E17E7A26">
    <w:name w:val="BFE6312B0FD74095BC3299B2E17E7A26"/>
  </w:style>
  <w:style w:type="paragraph" w:customStyle="1" w:styleId="46D625DB584F4B028043CC5F2F2F3192">
    <w:name w:val="46D625DB584F4B028043CC5F2F2F3192"/>
  </w:style>
  <w:style w:type="paragraph" w:customStyle="1" w:styleId="20444688757A4CA2A8AB2C6B21B45B1F">
    <w:name w:val="20444688757A4CA2A8AB2C6B21B45B1F"/>
  </w:style>
  <w:style w:type="paragraph" w:customStyle="1" w:styleId="225146859B314DA58D8DF0EC2A3E0B69">
    <w:name w:val="225146859B314DA58D8DF0EC2A3E0B69"/>
  </w:style>
  <w:style w:type="paragraph" w:customStyle="1" w:styleId="3814203A5A7D412EAF65F87ECDF4AE87">
    <w:name w:val="3814203A5A7D412EAF65F87ECDF4AE87"/>
  </w:style>
  <w:style w:type="paragraph" w:customStyle="1" w:styleId="B662C0CEFB854DEDA5BBA4830C63C19D">
    <w:name w:val="B662C0CEFB854DEDA5BBA4830C63C19D"/>
  </w:style>
  <w:style w:type="paragraph" w:customStyle="1" w:styleId="6685DCDC6E814F6A98BA0E847ADE8F54">
    <w:name w:val="6685DCDC6E814F6A98BA0E847ADE8F54"/>
  </w:style>
  <w:style w:type="paragraph" w:customStyle="1" w:styleId="F96FBBC990994B4D8371B7FFA3A8ABDF">
    <w:name w:val="F96FBBC990994B4D8371B7FFA3A8ABDF"/>
  </w:style>
  <w:style w:type="paragraph" w:customStyle="1" w:styleId="96A312556BDF44C49771C291198BA73D">
    <w:name w:val="96A312556BDF44C49771C291198BA73D"/>
  </w:style>
  <w:style w:type="paragraph" w:customStyle="1" w:styleId="F96E1BC5A6604FFA83F01C565B959519">
    <w:name w:val="F96E1BC5A6604FFA83F01C565B959519"/>
  </w:style>
  <w:style w:type="paragraph" w:customStyle="1" w:styleId="CEFD14B69A194DEF9BC137936F8C1357">
    <w:name w:val="CEFD14B69A194DEF9BC137936F8C1357"/>
  </w:style>
  <w:style w:type="paragraph" w:customStyle="1" w:styleId="80923E8CED034B5896A0123B1B00A206">
    <w:name w:val="80923E8CED034B5896A0123B1B00A206"/>
  </w:style>
  <w:style w:type="paragraph" w:customStyle="1" w:styleId="5F385F8D98CF43CDB3F9EDBED5BC7A89">
    <w:name w:val="5F385F8D98CF43CDB3F9EDBED5BC7A89"/>
  </w:style>
  <w:style w:type="paragraph" w:customStyle="1" w:styleId="CDAC8BE735804D4F84C7EEDAA40C1B34">
    <w:name w:val="CDAC8BE735804D4F84C7EEDAA40C1B34"/>
  </w:style>
  <w:style w:type="paragraph" w:customStyle="1" w:styleId="8DC64688839A442DBCA10A9C7A98C83E">
    <w:name w:val="8DC64688839A442DBCA10A9C7A98C83E"/>
  </w:style>
  <w:style w:type="paragraph" w:customStyle="1" w:styleId="86B4FC9FD52145E2A187E4C7B95E060F">
    <w:name w:val="86B4FC9FD52145E2A187E4C7B95E060F"/>
  </w:style>
  <w:style w:type="paragraph" w:customStyle="1" w:styleId="BA7C82DBAD1B411388ECB5F95EA91239">
    <w:name w:val="BA7C82DBAD1B411388ECB5F95EA91239"/>
  </w:style>
  <w:style w:type="paragraph" w:customStyle="1" w:styleId="FF8530A1E3C34DF7B5B3C442FFDED2E0">
    <w:name w:val="FF8530A1E3C34DF7B5B3C442FFDED2E0"/>
  </w:style>
  <w:style w:type="paragraph" w:customStyle="1" w:styleId="DA884534BB224720A9646270FDE11E21">
    <w:name w:val="DA884534BB224720A9646270FDE11E21"/>
  </w:style>
  <w:style w:type="paragraph" w:customStyle="1" w:styleId="9A4CC32B6C5D4CDFA9B723C10B95249D">
    <w:name w:val="9A4CC32B6C5D4CDFA9B723C10B95249D"/>
  </w:style>
  <w:style w:type="paragraph" w:customStyle="1" w:styleId="7A64B0748F654B0D83826BAE5BB060B1">
    <w:name w:val="7A64B0748F654B0D83826BAE5BB060B1"/>
  </w:style>
  <w:style w:type="paragraph" w:customStyle="1" w:styleId="4EFB1D4FE1F044709666C4B0EDED1AA1">
    <w:name w:val="4EFB1D4FE1F044709666C4B0EDED1AA1"/>
  </w:style>
  <w:style w:type="paragraph" w:customStyle="1" w:styleId="1478E81067EA4FEDA7912C731C1AD9AB">
    <w:name w:val="1478E81067EA4FEDA7912C731C1AD9AB"/>
  </w:style>
  <w:style w:type="paragraph" w:customStyle="1" w:styleId="B897C784E3EF469D9A707247A1E9D4E3">
    <w:name w:val="B897C784E3EF469D9A707247A1E9D4E3"/>
  </w:style>
  <w:style w:type="paragraph" w:customStyle="1" w:styleId="6FFDA95450B84810AEC995CEB8169238">
    <w:name w:val="6FFDA95450B84810AEC995CEB8169238"/>
  </w:style>
  <w:style w:type="paragraph" w:customStyle="1" w:styleId="D39E8820B92D4663960D2BB12325D46D">
    <w:name w:val="D39E8820B92D4663960D2BB12325D46D"/>
  </w:style>
  <w:style w:type="paragraph" w:customStyle="1" w:styleId="C33F5B661CFD496588A8BACD73C5FCA5">
    <w:name w:val="C33F5B661CFD496588A8BACD73C5FCA5"/>
  </w:style>
  <w:style w:type="paragraph" w:customStyle="1" w:styleId="C9497CF1D37E495EA8574E81DEF2690F">
    <w:name w:val="C9497CF1D37E495EA8574E81DEF2690F"/>
  </w:style>
  <w:style w:type="paragraph" w:customStyle="1" w:styleId="E8368D50188B44E2B843A7A8B011E704">
    <w:name w:val="E8368D50188B44E2B843A7A8B011E704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025B6EAE19E447B190D7143D0A04A6CC">
    <w:name w:val="025B6EAE19E447B190D7143D0A04A6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{45909ADA-7EBA-4B2D-BCA9-D2CE3658A888}tf00546271_win32</Template>
  <TotalTime>0</TotalTime>
  <Pages>1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2020-11-23T13:49:00Z</dcterms:created>
  <dcterms:modified xsi:type="dcterms:W3CDTF">2020-11-23T14:23:00Z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